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BE7829" w14:textId="77777777" w:rsidR="00B342BB" w:rsidRDefault="007169DA">
      <w:pPr>
        <w:pStyle w:val="Textbody"/>
        <w:rPr>
          <w:rFonts w:hint="eastAsia"/>
        </w:rPr>
      </w:pPr>
      <w:r>
        <w:rPr>
          <w:rStyle w:val="StrongEmphasis"/>
        </w:rPr>
        <w:t>Задание</w:t>
      </w:r>
    </w:p>
    <w:p w14:paraId="151483EE" w14:textId="77777777" w:rsidR="00B342BB" w:rsidRDefault="007169DA">
      <w:pPr>
        <w:pStyle w:val="Textbody"/>
        <w:numPr>
          <w:ilvl w:val="0"/>
          <w:numId w:val="1"/>
        </w:numPr>
        <w:spacing w:after="0"/>
        <w:rPr>
          <w:rFonts w:hint="eastAsia"/>
        </w:rPr>
      </w:pPr>
      <w:r>
        <w:t>Создать виртуальную машину Linux.</w:t>
      </w:r>
    </w:p>
    <w:p w14:paraId="4F15FC6E" w14:textId="77777777" w:rsidR="00B342BB" w:rsidRDefault="007169DA">
      <w:pPr>
        <w:pStyle w:val="Textbody"/>
        <w:numPr>
          <w:ilvl w:val="0"/>
          <w:numId w:val="1"/>
        </w:numPr>
        <w:spacing w:after="0"/>
        <w:rPr>
          <w:rFonts w:hint="eastAsia"/>
        </w:rPr>
      </w:pPr>
      <w:r>
        <w:t xml:space="preserve">Установить службу FTP (например, </w:t>
      </w:r>
      <w:proofErr w:type="spellStart"/>
      <w:r>
        <w:t>vsftpd</w:t>
      </w:r>
      <w:proofErr w:type="spellEnd"/>
      <w:r>
        <w:t>).</w:t>
      </w:r>
    </w:p>
    <w:p w14:paraId="1981DFEE" w14:textId="77777777" w:rsidR="00B342BB" w:rsidRDefault="007169DA">
      <w:pPr>
        <w:pStyle w:val="Textbody"/>
        <w:numPr>
          <w:ilvl w:val="0"/>
          <w:numId w:val="1"/>
        </w:numPr>
        <w:spacing w:after="0"/>
        <w:rPr>
          <w:rFonts w:hint="eastAsia"/>
        </w:rPr>
      </w:pPr>
      <w:r>
        <w:t xml:space="preserve">Установить службу HTTP (например, </w:t>
      </w:r>
      <w:proofErr w:type="spellStart"/>
      <w:r>
        <w:t>nginx</w:t>
      </w:r>
      <w:proofErr w:type="spellEnd"/>
      <w:r>
        <w:t>).</w:t>
      </w:r>
    </w:p>
    <w:p w14:paraId="26786A61" w14:textId="77777777" w:rsidR="00B342BB" w:rsidRDefault="007169DA">
      <w:pPr>
        <w:pStyle w:val="Textbody"/>
        <w:numPr>
          <w:ilvl w:val="0"/>
          <w:numId w:val="1"/>
        </w:numPr>
        <w:spacing w:after="0"/>
        <w:rPr>
          <w:rFonts w:hint="eastAsia"/>
        </w:rPr>
      </w:pPr>
      <w:r>
        <w:t>Добавить в систему два накопителя.</w:t>
      </w:r>
    </w:p>
    <w:p w14:paraId="7495D890" w14:textId="77777777" w:rsidR="00B342BB" w:rsidRDefault="007169DA">
      <w:pPr>
        <w:pStyle w:val="Textbody"/>
        <w:numPr>
          <w:ilvl w:val="0"/>
          <w:numId w:val="1"/>
        </w:numPr>
        <w:spacing w:after="0"/>
        <w:rPr>
          <w:rFonts w:hint="eastAsia"/>
        </w:rPr>
      </w:pPr>
      <w:r>
        <w:t>Настроить RAID (зеркало) на этих накопителях.</w:t>
      </w:r>
    </w:p>
    <w:p w14:paraId="33A1F789" w14:textId="77777777" w:rsidR="00B342BB" w:rsidRDefault="007169DA">
      <w:pPr>
        <w:pStyle w:val="Textbody"/>
        <w:numPr>
          <w:ilvl w:val="0"/>
          <w:numId w:val="1"/>
        </w:numPr>
        <w:rPr>
          <w:rFonts w:hint="eastAsia"/>
        </w:rPr>
      </w:pPr>
      <w:r>
        <w:t xml:space="preserve">Проверить </w:t>
      </w:r>
      <w:r>
        <w:t>правильность работы сервера. Должны быть доступны:</w:t>
      </w:r>
    </w:p>
    <w:p w14:paraId="67A219E9" w14:textId="77777777" w:rsidR="00B342BB" w:rsidRDefault="007169DA">
      <w:pPr>
        <w:pStyle w:val="Textbody"/>
        <w:numPr>
          <w:ilvl w:val="0"/>
          <w:numId w:val="2"/>
        </w:numPr>
        <w:spacing w:after="0"/>
        <w:rPr>
          <w:rFonts w:hint="eastAsia"/>
        </w:rPr>
      </w:pPr>
      <w:r>
        <w:t>SSH;</w:t>
      </w:r>
    </w:p>
    <w:p w14:paraId="50C8E300" w14:textId="77777777" w:rsidR="00B342BB" w:rsidRDefault="007169DA">
      <w:pPr>
        <w:pStyle w:val="Textbody"/>
        <w:numPr>
          <w:ilvl w:val="0"/>
          <w:numId w:val="2"/>
        </w:numPr>
        <w:spacing w:after="0"/>
        <w:rPr>
          <w:rFonts w:hint="eastAsia"/>
        </w:rPr>
      </w:pPr>
      <w:r>
        <w:t>FTP;</w:t>
      </w:r>
    </w:p>
    <w:p w14:paraId="45B94B4B" w14:textId="77777777" w:rsidR="00B342BB" w:rsidRDefault="007169DA">
      <w:pPr>
        <w:pStyle w:val="Textbody"/>
        <w:numPr>
          <w:ilvl w:val="0"/>
          <w:numId w:val="2"/>
        </w:numPr>
        <w:rPr>
          <w:rFonts w:hint="eastAsia"/>
        </w:rPr>
      </w:pPr>
      <w:r>
        <w:t>HTTP.</w:t>
      </w:r>
    </w:p>
    <w:p w14:paraId="708A6358" w14:textId="77777777" w:rsidR="00B342BB" w:rsidRDefault="00B342BB">
      <w:pPr>
        <w:pStyle w:val="Standard"/>
        <w:rPr>
          <w:rFonts w:hint="eastAsia"/>
        </w:rPr>
      </w:pPr>
    </w:p>
    <w:p w14:paraId="081224C7" w14:textId="77777777" w:rsidR="00B342BB" w:rsidRDefault="00B342BB">
      <w:pPr>
        <w:pStyle w:val="Standard"/>
        <w:rPr>
          <w:rFonts w:hint="eastAsia"/>
        </w:rPr>
      </w:pPr>
    </w:p>
    <w:p w14:paraId="3B1998DF" w14:textId="77777777" w:rsidR="00B342BB" w:rsidRDefault="00B342BB">
      <w:pPr>
        <w:pStyle w:val="Standard"/>
        <w:rPr>
          <w:rFonts w:hint="eastAsia"/>
        </w:rPr>
      </w:pPr>
    </w:p>
    <w:p w14:paraId="600A6DCA" w14:textId="77777777" w:rsidR="00B342BB" w:rsidRDefault="007169DA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3B6B539" wp14:editId="53531CA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4294443"/>
            <wp:effectExtent l="0" t="0" r="0" b="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429444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B22C2DD" w14:textId="77777777" w:rsidR="00B342BB" w:rsidRDefault="007169DA">
      <w:pPr>
        <w:pStyle w:val="Standard"/>
        <w:rPr>
          <w:rFonts w:hint="eastAsia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367E2CEC" wp14:editId="218E2AC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4068357"/>
            <wp:effectExtent l="0" t="0" r="0" b="8343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406835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4F9A6204" w14:textId="77777777" w:rsidR="00B342BB" w:rsidRDefault="00B342BB">
      <w:pPr>
        <w:pStyle w:val="Standard"/>
        <w:rPr>
          <w:rFonts w:hint="eastAsia"/>
          <w:lang w:val="en-US"/>
        </w:rPr>
      </w:pPr>
    </w:p>
    <w:p w14:paraId="70AF0319" w14:textId="77777777" w:rsidR="00B342BB" w:rsidRDefault="007169DA">
      <w:pPr>
        <w:pStyle w:val="Standard"/>
        <w:rPr>
          <w:rFonts w:hint="eastAsia"/>
        </w:rPr>
      </w:pPr>
      <w:r>
        <w:rPr>
          <w:noProof/>
          <w:lang w:val="en-US"/>
        </w:rPr>
        <w:drawing>
          <wp:anchor distT="0" distB="0" distL="114300" distR="114300" simplePos="0" relativeHeight="2" behindDoc="0" locked="0" layoutInCell="1" allowOverlap="1" wp14:anchorId="660D0F34" wp14:editId="1E0D2D1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3030120"/>
            <wp:effectExtent l="0" t="0" r="0" b="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0301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516D983" w14:textId="77777777" w:rsidR="00B342BB" w:rsidRDefault="00B342BB">
      <w:pPr>
        <w:pStyle w:val="Standard"/>
        <w:rPr>
          <w:rFonts w:hint="eastAsia"/>
          <w:lang w:val="en-US"/>
        </w:rPr>
      </w:pPr>
    </w:p>
    <w:p w14:paraId="58A31AC7" w14:textId="77777777" w:rsidR="00B342BB" w:rsidRDefault="007169DA">
      <w:pPr>
        <w:pStyle w:val="Standard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3" behindDoc="0" locked="0" layoutInCell="1" allowOverlap="1" wp14:anchorId="7A876DBF" wp14:editId="388A208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1859761"/>
            <wp:effectExtent l="0" t="0" r="0" b="7139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18597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4473A3C" w14:textId="77777777" w:rsidR="00B342BB" w:rsidRDefault="00B342BB">
      <w:pPr>
        <w:pStyle w:val="Standard"/>
        <w:rPr>
          <w:rFonts w:hint="eastAsia"/>
        </w:rPr>
      </w:pPr>
    </w:p>
    <w:p w14:paraId="3B91BF87" w14:textId="77777777" w:rsidR="00B342BB" w:rsidRDefault="007169DA">
      <w:pPr>
        <w:pStyle w:val="Standard"/>
        <w:rPr>
          <w:rFonts w:hint="eastAsia"/>
        </w:rPr>
      </w:pPr>
      <w:r>
        <w:rPr>
          <w:noProof/>
          <w:lang w:val="en-US"/>
        </w:rPr>
        <w:drawing>
          <wp:anchor distT="0" distB="0" distL="114300" distR="114300" simplePos="0" relativeHeight="4" behindDoc="0" locked="0" layoutInCell="1" allowOverlap="1" wp14:anchorId="260F1431" wp14:editId="2B866F4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4361038"/>
            <wp:effectExtent l="0" t="0" r="0" b="1412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43610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616D6C91" w14:textId="77777777" w:rsidR="00B342BB" w:rsidRDefault="00B342BB">
      <w:pPr>
        <w:pStyle w:val="Standard"/>
        <w:rPr>
          <w:rFonts w:hint="eastAsia"/>
          <w:lang w:val="en-US"/>
        </w:rPr>
      </w:pPr>
    </w:p>
    <w:p w14:paraId="3DEADE4D" w14:textId="77777777" w:rsidR="00B342BB" w:rsidRDefault="00B342BB">
      <w:pPr>
        <w:pStyle w:val="Standard"/>
        <w:rPr>
          <w:rFonts w:hint="eastAsia"/>
          <w:lang w:val="en-US"/>
        </w:rPr>
      </w:pPr>
    </w:p>
    <w:p w14:paraId="765F11D3" w14:textId="77777777" w:rsidR="00B342BB" w:rsidRDefault="007169DA">
      <w:pPr>
        <w:pStyle w:val="Standard"/>
        <w:rPr>
          <w:rFonts w:hint="eastAsia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5" behindDoc="0" locked="0" layoutInCell="1" allowOverlap="1" wp14:anchorId="5F67913E" wp14:editId="233BD5E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3861355"/>
            <wp:effectExtent l="0" t="0" r="0" b="5795"/>
            <wp:wrapSquare wrapText="bothSides"/>
            <wp:docPr id="6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86135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383BD466" w14:textId="77777777" w:rsidR="00B342BB" w:rsidRDefault="00B342BB">
      <w:pPr>
        <w:pStyle w:val="Standard"/>
        <w:rPr>
          <w:rFonts w:hint="eastAsia"/>
          <w:lang w:val="en-US"/>
        </w:rPr>
      </w:pPr>
    </w:p>
    <w:p w14:paraId="6A50138F" w14:textId="77777777" w:rsidR="00B342BB" w:rsidRDefault="007169DA">
      <w:pPr>
        <w:pStyle w:val="Standard"/>
        <w:rPr>
          <w:rFonts w:hint="eastAsia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6" behindDoc="0" locked="0" layoutInCell="1" allowOverlap="1" wp14:anchorId="498B0691" wp14:editId="7587D33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5185443"/>
            <wp:effectExtent l="0" t="0" r="0" b="0"/>
            <wp:wrapSquare wrapText="bothSides"/>
            <wp:docPr id="7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18544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D0B523B" w14:textId="77777777" w:rsidR="00B342BB" w:rsidRDefault="00B342BB">
      <w:pPr>
        <w:pStyle w:val="Standard"/>
        <w:rPr>
          <w:rFonts w:hint="eastAsia"/>
          <w:lang w:val="en-US"/>
        </w:rPr>
      </w:pPr>
    </w:p>
    <w:p w14:paraId="565E6FE2" w14:textId="77777777" w:rsidR="00B342BB" w:rsidRDefault="007169DA">
      <w:pPr>
        <w:pStyle w:val="Standard"/>
        <w:rPr>
          <w:rFonts w:hint="eastAsia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7" behindDoc="0" locked="0" layoutInCell="1" allowOverlap="1" wp14:anchorId="76BF16C8" wp14:editId="1BD9F83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6925318"/>
            <wp:effectExtent l="0" t="0" r="0" b="8882"/>
            <wp:wrapSquare wrapText="bothSides"/>
            <wp:docPr id="8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692531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FF711C1" w14:textId="77777777" w:rsidR="00B342BB" w:rsidRDefault="00B342BB">
      <w:pPr>
        <w:pStyle w:val="Standard"/>
        <w:rPr>
          <w:rFonts w:hint="eastAsia"/>
          <w:lang w:val="en-US"/>
        </w:rPr>
      </w:pPr>
    </w:p>
    <w:p w14:paraId="44712574" w14:textId="77777777" w:rsidR="00B342BB" w:rsidRDefault="007169DA">
      <w:pPr>
        <w:pStyle w:val="Standard"/>
        <w:rPr>
          <w:rFonts w:hint="eastAsia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8" behindDoc="0" locked="0" layoutInCell="1" allowOverlap="1" wp14:anchorId="1413E558" wp14:editId="5A521D8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6818763"/>
            <wp:effectExtent l="0" t="0" r="0" b="1137"/>
            <wp:wrapSquare wrapText="bothSides"/>
            <wp:docPr id="9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681876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sectPr w:rsidR="00B342BB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B16C99" w14:textId="77777777" w:rsidR="007169DA" w:rsidRDefault="007169DA">
      <w:pPr>
        <w:rPr>
          <w:rFonts w:hint="eastAsia"/>
        </w:rPr>
      </w:pPr>
      <w:r>
        <w:separator/>
      </w:r>
    </w:p>
  </w:endnote>
  <w:endnote w:type="continuationSeparator" w:id="0">
    <w:p w14:paraId="6ADDEA53" w14:textId="77777777" w:rsidR="007169DA" w:rsidRDefault="007169DA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 Unicode MS">
    <w:altName w:val="Arial"/>
    <w:panose1 w:val="020B0604020202020204"/>
    <w:charset w:val="00"/>
    <w:family w:val="auto"/>
    <w:pitch w:val="variable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8D6003" w14:textId="77777777" w:rsidR="007169DA" w:rsidRDefault="007169DA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0489F687" w14:textId="77777777" w:rsidR="007169DA" w:rsidRDefault="007169DA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21251"/>
    <w:multiLevelType w:val="multilevel"/>
    <w:tmpl w:val="E77E4A9C"/>
    <w:lvl w:ilvl="0">
      <w:start w:val="1"/>
      <w:numFmt w:val="decimal"/>
      <w:lvlText w:val="%1."/>
      <w:lvlJc w:val="left"/>
      <w:pPr>
        <w:ind w:left="709" w:hanging="283"/>
      </w:pPr>
    </w:lvl>
    <w:lvl w:ilvl="1">
      <w:start w:val="1"/>
      <w:numFmt w:val="decimal"/>
      <w:lvlText w:val="%2."/>
      <w:lvlJc w:val="left"/>
      <w:pPr>
        <w:ind w:left="1418" w:hanging="283"/>
      </w:pPr>
    </w:lvl>
    <w:lvl w:ilvl="2">
      <w:start w:val="1"/>
      <w:numFmt w:val="decimal"/>
      <w:lvlText w:val="%3."/>
      <w:lvlJc w:val="left"/>
      <w:pPr>
        <w:ind w:left="2127" w:hanging="283"/>
      </w:pPr>
    </w:lvl>
    <w:lvl w:ilvl="3">
      <w:start w:val="1"/>
      <w:numFmt w:val="decimal"/>
      <w:lvlText w:val="%4."/>
      <w:lvlJc w:val="left"/>
      <w:pPr>
        <w:ind w:left="2836" w:hanging="283"/>
      </w:pPr>
    </w:lvl>
    <w:lvl w:ilvl="4">
      <w:start w:val="1"/>
      <w:numFmt w:val="decimal"/>
      <w:lvlText w:val="%5."/>
      <w:lvlJc w:val="left"/>
      <w:pPr>
        <w:ind w:left="3545" w:hanging="283"/>
      </w:pPr>
    </w:lvl>
    <w:lvl w:ilvl="5">
      <w:start w:val="1"/>
      <w:numFmt w:val="decimal"/>
      <w:lvlText w:val="%6."/>
      <w:lvlJc w:val="left"/>
      <w:pPr>
        <w:ind w:left="4254" w:hanging="283"/>
      </w:pPr>
    </w:lvl>
    <w:lvl w:ilvl="6">
      <w:start w:val="1"/>
      <w:numFmt w:val="decimal"/>
      <w:lvlText w:val="%7."/>
      <w:lvlJc w:val="left"/>
      <w:pPr>
        <w:ind w:left="4963" w:hanging="283"/>
      </w:pPr>
    </w:lvl>
    <w:lvl w:ilvl="7">
      <w:start w:val="1"/>
      <w:numFmt w:val="decimal"/>
      <w:lvlText w:val="%8."/>
      <w:lvlJc w:val="left"/>
      <w:pPr>
        <w:ind w:left="5672" w:hanging="283"/>
      </w:pPr>
    </w:lvl>
    <w:lvl w:ilvl="8">
      <w:start w:val="1"/>
      <w:numFmt w:val="decimal"/>
      <w:lvlText w:val="%9."/>
      <w:lvlJc w:val="left"/>
      <w:pPr>
        <w:ind w:left="6381" w:hanging="283"/>
      </w:pPr>
    </w:lvl>
  </w:abstractNum>
  <w:abstractNum w:abstractNumId="1" w15:restartNumberingAfterBreak="0">
    <w:nsid w:val="3EC969F7"/>
    <w:multiLevelType w:val="multilevel"/>
    <w:tmpl w:val="DBBEA16C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B342BB"/>
    <w:rsid w:val="006C07B9"/>
    <w:rsid w:val="007169DA"/>
    <w:rsid w:val="00982511"/>
    <w:rsid w:val="00B34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63E718"/>
  <w15:docId w15:val="{8E5E28E7-5A50-41D7-B471-374907FE5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Arial Unicode MS"/>
        <w:kern w:val="3"/>
        <w:sz w:val="24"/>
        <w:szCs w:val="24"/>
        <w:lang w:val="ru-RU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StrongEmphasis">
    <w:name w:val="Strong Emphasis"/>
    <w:rPr>
      <w:b/>
      <w:bCs/>
    </w:rPr>
  </w:style>
  <w:style w:type="character" w:customStyle="1" w:styleId="NumberingSymbols">
    <w:name w:val="Numbering Symbols"/>
  </w:style>
  <w:style w:type="character" w:customStyle="1" w:styleId="BulletSymbols">
    <w:name w:val="Bullet Symbols"/>
    <w:rPr>
      <w:rFonts w:ascii="OpenSymbol" w:eastAsia="OpenSymbol" w:hAnsi="OpenSymbol" w:cs="OpenSymbo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46</Words>
  <Characters>267</Characters>
  <Application>Microsoft Office Word</Application>
  <DocSecurity>0</DocSecurity>
  <Lines>2</Lines>
  <Paragraphs>1</Paragraphs>
  <ScaleCrop>false</ScaleCrop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stepan</dc:creator>
  <cp:lastModifiedBy>stepan</cp:lastModifiedBy>
  <cp:revision>2</cp:revision>
  <dcterms:created xsi:type="dcterms:W3CDTF">2023-04-24T13:35:00Z</dcterms:created>
  <dcterms:modified xsi:type="dcterms:W3CDTF">2023-04-24T13:35:00Z</dcterms:modified>
</cp:coreProperties>
</file>